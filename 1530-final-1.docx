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FF708" w14:textId="2D9EB36E" w:rsidR="00A267D5" w:rsidRDefault="00AE6D03">
      <w:pPr>
        <w:pStyle w:val="Title"/>
      </w:pPr>
      <w:r>
        <w:t>1040</w:t>
      </w:r>
      <w:r w:rsidR="0035288D">
        <w:t xml:space="preserve">: </w:t>
      </w:r>
      <w:r>
        <w:t>Intro to Data Analytics</w:t>
      </w:r>
    </w:p>
    <w:p w14:paraId="3CD4C055" w14:textId="6BABC0C6" w:rsidR="0035288D" w:rsidRDefault="00A11862">
      <w:pPr>
        <w:pStyle w:val="Title"/>
      </w:pPr>
      <w:r>
        <w:t>Final</w:t>
      </w:r>
      <w:r w:rsidR="0087343B">
        <w:t xml:space="preserve"> Spring 2019</w:t>
      </w:r>
    </w:p>
    <w:tbl>
      <w:tblPr>
        <w:tblW w:w="5000" w:type="pct"/>
        <w:tblLayout w:type="fixed"/>
        <w:tblCellMar>
          <w:top w:w="115" w:type="dxa"/>
          <w:left w:w="0" w:type="dxa"/>
          <w:right w:w="0" w:type="dxa"/>
        </w:tblCellMar>
        <w:tblLook w:val="0000" w:firstRow="0" w:lastRow="0" w:firstColumn="0" w:lastColumn="0" w:noHBand="0" w:noVBand="0"/>
        <w:tblDescription w:val="Layout table"/>
      </w:tblPr>
      <w:tblGrid>
        <w:gridCol w:w="1256"/>
        <w:gridCol w:w="2974"/>
        <w:gridCol w:w="450"/>
        <w:gridCol w:w="1046"/>
        <w:gridCol w:w="3634"/>
      </w:tblGrid>
      <w:tr w:rsidR="00A267D5" w14:paraId="32BCA6E3" w14:textId="77777777" w:rsidTr="00BE566F">
        <w:tc>
          <w:tcPr>
            <w:tcW w:w="1256" w:type="dxa"/>
            <w:vAlign w:val="bottom"/>
          </w:tcPr>
          <w:p w14:paraId="48E33FDD" w14:textId="77777777" w:rsidR="00A267D5" w:rsidRDefault="00D072EF">
            <w:sdt>
              <w:sdtPr>
                <w:id w:val="653260406"/>
                <w:placeholder>
                  <w:docPart w:val="172A7E550D0B004C903549AC081876FA"/>
                </w:placeholder>
                <w:temporary/>
                <w:showingPlcHdr/>
                <w15:appearance w15:val="hidden"/>
              </w:sdtPr>
              <w:sdtEndPr/>
              <w:sdtContent>
                <w:r w:rsidR="005D3159">
                  <w:t>Instructor</w:t>
                </w:r>
              </w:sdtContent>
            </w:sdt>
            <w:r w:rsidR="005D3159">
              <w:t>:</w:t>
            </w:r>
          </w:p>
        </w:tc>
        <w:tc>
          <w:tcPr>
            <w:tcW w:w="2974" w:type="dxa"/>
            <w:vAlign w:val="bottom"/>
          </w:tcPr>
          <w:p w14:paraId="5115E9F6" w14:textId="77777777" w:rsidR="00A267D5" w:rsidRDefault="0035288D" w:rsidP="0035288D">
            <w:r>
              <w:t>Konstantinos Pelechrinis</w:t>
            </w:r>
          </w:p>
        </w:tc>
        <w:tc>
          <w:tcPr>
            <w:tcW w:w="450" w:type="dxa"/>
            <w:vAlign w:val="bottom"/>
          </w:tcPr>
          <w:p w14:paraId="50BD52B1" w14:textId="77777777" w:rsidR="00A267D5" w:rsidRDefault="00A267D5"/>
        </w:tc>
        <w:tc>
          <w:tcPr>
            <w:tcW w:w="1046" w:type="dxa"/>
            <w:vAlign w:val="bottom"/>
          </w:tcPr>
          <w:p w14:paraId="0A1A1F5B" w14:textId="77777777" w:rsidR="00A267D5" w:rsidRDefault="00D072EF">
            <w:sdt>
              <w:sdtPr>
                <w:id w:val="1984341151"/>
                <w:placeholder>
                  <w:docPart w:val="3C7C7816488838499B8E504A9D276E0C"/>
                </w:placeholder>
                <w:temporary/>
                <w:showingPlcHdr/>
                <w15:appearance w15:val="hidden"/>
              </w:sdtPr>
              <w:sdtEndPr/>
              <w:sdtContent>
                <w:r w:rsidR="005D3159">
                  <w:t>Name</w:t>
                </w:r>
              </w:sdtContent>
            </w:sdt>
            <w:r w:rsidR="005D3159">
              <w:t>:</w:t>
            </w:r>
          </w:p>
        </w:tc>
        <w:tc>
          <w:tcPr>
            <w:tcW w:w="3634" w:type="dxa"/>
            <w:tcBorders>
              <w:bottom w:val="single" w:sz="4" w:space="0" w:color="auto"/>
            </w:tcBorders>
            <w:vAlign w:val="bottom"/>
          </w:tcPr>
          <w:p w14:paraId="27318B60" w14:textId="6C5BC92A" w:rsidR="00A267D5" w:rsidRDefault="00E50551" w:rsidP="0035288D">
            <w:r>
              <w:t>Angela Tseng</w:t>
            </w:r>
          </w:p>
        </w:tc>
      </w:tr>
    </w:tbl>
    <w:p w14:paraId="0A5B111C" w14:textId="2B385110" w:rsidR="00A267D5" w:rsidRDefault="0035288D" w:rsidP="008F1BC4">
      <w:pPr>
        <w:pStyle w:val="Instructions"/>
        <w:numPr>
          <w:ilvl w:val="0"/>
          <w:numId w:val="4"/>
        </w:numPr>
        <w:jc w:val="both"/>
      </w:pPr>
      <w:r>
        <w:t xml:space="preserve">Read carefully each </w:t>
      </w:r>
      <w:r w:rsidR="008F1BC4">
        <w:t xml:space="preserve">multiple-choice </w:t>
      </w:r>
      <w:r>
        <w:t xml:space="preserve">question and circle the correct answer. Every </w:t>
      </w:r>
      <w:r w:rsidR="008F1BC4">
        <w:t>q</w:t>
      </w:r>
      <w:r>
        <w:t xml:space="preserve">uestion is worth </w:t>
      </w:r>
      <w:r w:rsidR="00355277">
        <w:t>3</w:t>
      </w:r>
      <w:r>
        <w:t xml:space="preserve"> points</w:t>
      </w:r>
      <w:r w:rsidR="004B12BB">
        <w:t>.</w:t>
      </w:r>
    </w:p>
    <w:p w14:paraId="091A9214" w14:textId="77777777" w:rsidR="00363D77" w:rsidRPr="00363D77" w:rsidRDefault="00363D77" w:rsidP="003843F0">
      <w:pPr>
        <w:pStyle w:val="Question"/>
        <w:jc w:val="both"/>
        <w:rPr>
          <w:rFonts w:eastAsia="Century Gothic"/>
          <w:szCs w:val="22"/>
        </w:rPr>
      </w:pPr>
      <w:r>
        <w:t>The degree of node A in the following network is:</w:t>
      </w:r>
    </w:p>
    <w:p w14:paraId="5719ADAF" w14:textId="2193F078" w:rsidR="00BE566F" w:rsidRDefault="00363D77" w:rsidP="00363D77">
      <w:pPr>
        <w:pStyle w:val="Question"/>
        <w:numPr>
          <w:ilvl w:val="0"/>
          <w:numId w:val="0"/>
        </w:numPr>
        <w:ind w:left="360"/>
        <w:jc w:val="center"/>
        <w:rPr>
          <w:rFonts w:eastAsia="Century Gothic"/>
          <w:szCs w:val="22"/>
        </w:rPr>
      </w:pPr>
      <w:r w:rsidRPr="00363D77">
        <w:rPr>
          <w:noProof/>
        </w:rPr>
        <w:drawing>
          <wp:inline distT="0" distB="0" distL="0" distR="0" wp14:anchorId="75C626EE" wp14:editId="4DD06688">
            <wp:extent cx="3119124" cy="2349909"/>
            <wp:effectExtent l="0" t="0" r="508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srcRect l="7000" t="7910" r="6019" b="4115"/>
                    <a:stretch/>
                  </pic:blipFill>
                  <pic:spPr>
                    <a:xfrm>
                      <a:off x="0" y="0"/>
                      <a:ext cx="3119124" cy="2349909"/>
                    </a:xfrm>
                    <a:prstGeom prst="rect">
                      <a:avLst/>
                    </a:prstGeom>
                  </pic:spPr>
                </pic:pic>
              </a:graphicData>
            </a:graphic>
          </wp:inline>
        </w:drawing>
      </w:r>
    </w:p>
    <w:p w14:paraId="0F28FEED" w14:textId="2CAED18F" w:rsidR="00BE566F" w:rsidRPr="00A222B6" w:rsidRDefault="00795305" w:rsidP="00BE566F">
      <w:pPr>
        <w:pStyle w:val="Answer"/>
        <w:rPr>
          <w:highlight w:val="yellow"/>
        </w:rPr>
      </w:pPr>
      <w:r w:rsidRPr="00A222B6">
        <w:rPr>
          <w:highlight w:val="yellow"/>
        </w:rPr>
        <w:t>2</w:t>
      </w:r>
    </w:p>
    <w:p w14:paraId="32C8703D" w14:textId="1F64F5D4" w:rsidR="00BE566F" w:rsidRDefault="00795305" w:rsidP="00BE566F">
      <w:pPr>
        <w:pStyle w:val="Answer"/>
      </w:pPr>
      <w:r>
        <w:t>3</w:t>
      </w:r>
    </w:p>
    <w:p w14:paraId="4E869918" w14:textId="0F873993" w:rsidR="00BE566F" w:rsidRDefault="00795305" w:rsidP="00BE566F">
      <w:pPr>
        <w:pStyle w:val="Answer"/>
      </w:pPr>
      <w:r>
        <w:t>4</w:t>
      </w:r>
    </w:p>
    <w:p w14:paraId="1A3BB0C3" w14:textId="2F51F240" w:rsidR="00363D77" w:rsidRDefault="00795305" w:rsidP="00BE566F">
      <w:pPr>
        <w:pStyle w:val="Answer"/>
      </w:pPr>
      <w:r>
        <w:t>5</w:t>
      </w:r>
    </w:p>
    <w:p w14:paraId="6628C02C" w14:textId="711CE10F" w:rsidR="00AD7E12" w:rsidRPr="00BE566F" w:rsidRDefault="00642A90" w:rsidP="00AD7E12">
      <w:pPr>
        <w:pStyle w:val="Question"/>
        <w:jc w:val="both"/>
        <w:rPr>
          <w:rFonts w:eastAsia="Century Gothic"/>
        </w:rPr>
      </w:pPr>
      <w:r>
        <w:t xml:space="preserve">Adding a dropout layer in a neural network helps: </w:t>
      </w:r>
      <w:r w:rsidR="00AD7E12">
        <w:t xml:space="preserve"> </w:t>
      </w:r>
    </w:p>
    <w:p w14:paraId="4461423C" w14:textId="446FECC0" w:rsidR="00AD7E12" w:rsidRPr="00D72F4C" w:rsidRDefault="00D13C67" w:rsidP="00AD7E12">
      <w:pPr>
        <w:pStyle w:val="Answer"/>
        <w:numPr>
          <w:ilvl w:val="1"/>
          <w:numId w:val="1"/>
        </w:numPr>
        <w:rPr>
          <w:highlight w:val="yellow"/>
        </w:rPr>
      </w:pPr>
      <w:r w:rsidRPr="00D72F4C">
        <w:rPr>
          <w:highlight w:val="yellow"/>
        </w:rPr>
        <w:t>Improve its generalization performance</w:t>
      </w:r>
    </w:p>
    <w:p w14:paraId="6236C100" w14:textId="03676B6B" w:rsidR="00AD7E12" w:rsidRDefault="00D13C67" w:rsidP="00AD7E12">
      <w:pPr>
        <w:pStyle w:val="Answer"/>
        <w:numPr>
          <w:ilvl w:val="1"/>
          <w:numId w:val="1"/>
        </w:numPr>
      </w:pPr>
      <w:r>
        <w:t>Speed up the convergence of the model</w:t>
      </w:r>
    </w:p>
    <w:p w14:paraId="69970898" w14:textId="01CC98CB" w:rsidR="00AD7E12" w:rsidRPr="00050D1E" w:rsidRDefault="0007150B" w:rsidP="00AD7E12">
      <w:pPr>
        <w:pStyle w:val="Answer"/>
        <w:numPr>
          <w:ilvl w:val="1"/>
          <w:numId w:val="1"/>
        </w:numPr>
      </w:pPr>
      <w:r>
        <w:t xml:space="preserve">Speed up the inference </w:t>
      </w:r>
    </w:p>
    <w:p w14:paraId="6231A920" w14:textId="089599EF" w:rsidR="00AD7E12" w:rsidRDefault="00D13C67" w:rsidP="00AD7E12">
      <w:pPr>
        <w:pStyle w:val="Answer"/>
        <w:numPr>
          <w:ilvl w:val="1"/>
          <w:numId w:val="1"/>
        </w:numPr>
      </w:pPr>
      <w:r>
        <w:t>Does not help in general</w:t>
      </w:r>
      <w:r w:rsidR="00AD7E12">
        <w:t xml:space="preserve"> </w:t>
      </w:r>
    </w:p>
    <w:p w14:paraId="7F0FD945" w14:textId="20D7D5BD" w:rsidR="00772EB3" w:rsidRDefault="000344FE" w:rsidP="00CE782B">
      <w:pPr>
        <w:pStyle w:val="Question"/>
      </w:pPr>
      <w:r>
        <w:lastRenderedPageBreak/>
        <w:t>Consider the following dataset representing the height (in cm) of</w:t>
      </w:r>
      <w:r w:rsidR="00DF5AFC">
        <w:t>s</w:t>
      </w:r>
      <w:r>
        <w:t xml:space="preserve"> the students in 8</w:t>
      </w:r>
      <w:r w:rsidRPr="000344FE">
        <w:rPr>
          <w:vertAlign w:val="superscript"/>
        </w:rPr>
        <w:t>th</w:t>
      </w:r>
      <w:r>
        <w:t xml:space="preserve"> grade of your local high school; {165, 161, 168, 163, 153, 171, 168, 165}. Which of the following samples </w:t>
      </w:r>
      <w:r w:rsidRPr="000344FE">
        <w:rPr>
          <w:b/>
          <w:i/>
        </w:rPr>
        <w:t>can</w:t>
      </w:r>
      <w:r>
        <w:t xml:space="preserve"> be a bootstrapped sample obtained from the dataset:</w:t>
      </w:r>
    </w:p>
    <w:p w14:paraId="3C3F51AC" w14:textId="1254230E" w:rsidR="009E7256" w:rsidRDefault="00121BB3" w:rsidP="009E7256">
      <w:pPr>
        <w:pStyle w:val="Answer"/>
      </w:pPr>
      <w:r>
        <w:t xml:space="preserve"> </w:t>
      </w:r>
      <w:r w:rsidR="000344FE">
        <w:t>{165, 163, 153, 153, 168, 171, 165, 161}</w:t>
      </w:r>
    </w:p>
    <w:p w14:paraId="2EF54490" w14:textId="5FD9C03A" w:rsidR="000344FE" w:rsidRDefault="000344FE" w:rsidP="009E7256">
      <w:pPr>
        <w:pStyle w:val="Answer"/>
      </w:pPr>
      <w:r>
        <w:t xml:space="preserve">{168, 168, 171, 171, 171, 163, 168, 168} </w:t>
      </w:r>
    </w:p>
    <w:p w14:paraId="40D1824A" w14:textId="0E3920CC" w:rsidR="000344FE" w:rsidRDefault="000344FE" w:rsidP="009E7256">
      <w:pPr>
        <w:pStyle w:val="Answer"/>
      </w:pPr>
      <w:r>
        <w:t>{161, 161, 161, 161, 165, 161, 161, 161}</w:t>
      </w:r>
    </w:p>
    <w:p w14:paraId="313985BF" w14:textId="458B07CB" w:rsidR="009E7256" w:rsidRPr="00DF5AFC" w:rsidRDefault="000344FE" w:rsidP="000344FE">
      <w:pPr>
        <w:pStyle w:val="Answer"/>
        <w:rPr>
          <w:highlight w:val="yellow"/>
        </w:rPr>
      </w:pPr>
      <w:r w:rsidRPr="00DF5AFC">
        <w:rPr>
          <w:highlight w:val="yellow"/>
        </w:rPr>
        <w:t>All of the above</w:t>
      </w:r>
    </w:p>
    <w:p w14:paraId="0EBE7160" w14:textId="2DF9BAE9" w:rsidR="00EB5CF3" w:rsidRDefault="002D2648" w:rsidP="009E7256">
      <w:pPr>
        <w:pStyle w:val="Question"/>
      </w:pPr>
      <w:r>
        <w:t xml:space="preserve">For a clustering problem you obtain the following Silhouette values for different number of clusters. The final choice of clusters based on the Silhouette heuristic is: </w:t>
      </w:r>
    </w:p>
    <w:p w14:paraId="75C759E3" w14:textId="0E18F323" w:rsidR="00795305" w:rsidRDefault="00795305" w:rsidP="00795305">
      <w:pPr>
        <w:pStyle w:val="Question"/>
        <w:numPr>
          <w:ilvl w:val="0"/>
          <w:numId w:val="0"/>
        </w:numPr>
        <w:ind w:left="360" w:hanging="360"/>
        <w:jc w:val="center"/>
      </w:pPr>
      <w:r w:rsidRPr="00795305">
        <w:rPr>
          <w:noProof/>
        </w:rPr>
        <w:drawing>
          <wp:inline distT="0" distB="0" distL="0" distR="0" wp14:anchorId="6E344A7F" wp14:editId="73FE0656">
            <wp:extent cx="3023235" cy="2058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289" cy="2067136"/>
                    </a:xfrm>
                    <a:prstGeom prst="rect">
                      <a:avLst/>
                    </a:prstGeom>
                  </pic:spPr>
                </pic:pic>
              </a:graphicData>
            </a:graphic>
          </wp:inline>
        </w:drawing>
      </w:r>
    </w:p>
    <w:p w14:paraId="5A18DEE2" w14:textId="2B6939B3" w:rsidR="002D2648" w:rsidRDefault="00795305" w:rsidP="002D2648">
      <w:pPr>
        <w:pStyle w:val="Answer"/>
      </w:pPr>
      <w:r>
        <w:t>2</w:t>
      </w:r>
    </w:p>
    <w:p w14:paraId="7ED74384" w14:textId="556DC489" w:rsidR="00795305" w:rsidRDefault="00795305" w:rsidP="002D2648">
      <w:pPr>
        <w:pStyle w:val="Answer"/>
      </w:pPr>
      <w:r>
        <w:t>10</w:t>
      </w:r>
    </w:p>
    <w:p w14:paraId="234627B3" w14:textId="431D3863" w:rsidR="00795305" w:rsidRDefault="00795305" w:rsidP="002D2648">
      <w:pPr>
        <w:pStyle w:val="Answer"/>
      </w:pPr>
      <w:r>
        <w:t>1</w:t>
      </w:r>
    </w:p>
    <w:p w14:paraId="663FED69" w14:textId="248CBC77" w:rsidR="00B6513A" w:rsidRPr="004C646D" w:rsidRDefault="00795305" w:rsidP="005C47E4">
      <w:pPr>
        <w:pStyle w:val="Answer"/>
        <w:rPr>
          <w:highlight w:val="yellow"/>
        </w:rPr>
      </w:pPr>
      <w:r w:rsidRPr="004C646D">
        <w:rPr>
          <w:highlight w:val="yellow"/>
        </w:rPr>
        <w:t>6</w:t>
      </w:r>
    </w:p>
    <w:p w14:paraId="3D83B07C" w14:textId="30D6B53B" w:rsidR="00B6513A" w:rsidRDefault="005C47E4" w:rsidP="005C47E4">
      <w:pPr>
        <w:pStyle w:val="Question"/>
      </w:pPr>
      <w:r>
        <w:t xml:space="preserve">Consider the time series shown at the top of the following figure (within the blue box). This time series has been decomposed using additive decomposition. The components observed are shown in the other three plots of the figure. Which figure corresponds to each of the components? </w:t>
      </w:r>
    </w:p>
    <w:p w14:paraId="7BD4E15D" w14:textId="27D42C45" w:rsidR="005C47E4" w:rsidRPr="00234082" w:rsidRDefault="005C47E4" w:rsidP="005C47E4">
      <w:pPr>
        <w:pStyle w:val="Answer"/>
        <w:rPr>
          <w:highlight w:val="yellow"/>
        </w:rPr>
      </w:pPr>
      <w:r w:rsidRPr="00234082">
        <w:rPr>
          <w:highlight w:val="yellow"/>
        </w:rPr>
        <w:t>A: random/residuals, B: trend, C: seasonal</w:t>
      </w:r>
    </w:p>
    <w:p w14:paraId="69B03452" w14:textId="65BF5CE5" w:rsidR="005C47E4" w:rsidRDefault="005C47E4" w:rsidP="005C47E4">
      <w:pPr>
        <w:pStyle w:val="Answer"/>
      </w:pPr>
      <w:r>
        <w:t>A: trend, B: random/residuals, C: seasonal</w:t>
      </w:r>
    </w:p>
    <w:p w14:paraId="1F8FABD2" w14:textId="3302A293" w:rsidR="005C47E4" w:rsidRDefault="005C47E4" w:rsidP="005C47E4">
      <w:pPr>
        <w:pStyle w:val="Answer"/>
      </w:pPr>
      <w:r>
        <w:t>A: seasonal, B: trend, C: random/residuals</w:t>
      </w:r>
    </w:p>
    <w:p w14:paraId="4E050E4E" w14:textId="6CFE8AF7" w:rsidR="005C47E4" w:rsidRDefault="005C47E4" w:rsidP="005C47E4">
      <w:pPr>
        <w:pStyle w:val="Answer"/>
      </w:pPr>
      <w:r>
        <w:t>A: seasonal, B: random/residuals, C: trend</w:t>
      </w:r>
    </w:p>
    <w:p w14:paraId="7E85C5B4" w14:textId="698505E6" w:rsidR="005C47E4" w:rsidRDefault="005C47E4" w:rsidP="005C47E4">
      <w:pPr>
        <w:pStyle w:val="Answer"/>
        <w:numPr>
          <w:ilvl w:val="0"/>
          <w:numId w:val="0"/>
        </w:numPr>
        <w:ind w:left="1080"/>
      </w:pPr>
      <w:r w:rsidRPr="005C47E4">
        <w:rPr>
          <w:noProof/>
        </w:rPr>
        <w:lastRenderedPageBreak/>
        <mc:AlternateContent>
          <mc:Choice Requires="wpg">
            <w:drawing>
              <wp:inline distT="0" distB="0" distL="0" distR="0" wp14:anchorId="2F403966" wp14:editId="5FA899B4">
                <wp:extent cx="4737735" cy="3520440"/>
                <wp:effectExtent l="0" t="25400" r="37465" b="10160"/>
                <wp:docPr id="3" name="Group 1"/>
                <wp:cNvGraphicFramePr/>
                <a:graphic xmlns:a="http://schemas.openxmlformats.org/drawingml/2006/main">
                  <a:graphicData uri="http://schemas.microsoft.com/office/word/2010/wordprocessingGroup">
                    <wpg:wgp>
                      <wpg:cNvGrpSpPr/>
                      <wpg:grpSpPr>
                        <a:xfrm>
                          <a:off x="0" y="0"/>
                          <a:ext cx="4737735" cy="3520440"/>
                          <a:chOff x="0" y="0"/>
                          <a:chExt cx="7662139" cy="5366560"/>
                        </a:xfrm>
                      </wpg:grpSpPr>
                      <pic:pic xmlns:pic="http://schemas.openxmlformats.org/drawingml/2006/picture">
                        <pic:nvPicPr>
                          <pic:cNvPr id="4" name="Picture 4" descr="ultiplicative Decomposition of Airline Passenger Dataset"/>
                          <pic:cNvPicPr>
                            <a:picLocks noChangeAspect="1" noChangeArrowheads="1"/>
                          </pic:cNvPicPr>
                        </pic:nvPicPr>
                        <pic:blipFill rotWithShape="1">
                          <a:blip r:embed="rId9">
                            <a:extLst>
                              <a:ext uri="{28A0092B-C50C-407E-A947-70E740481C1C}">
                                <a14:useLocalDpi xmlns:a14="http://schemas.microsoft.com/office/drawing/2010/main" val="0"/>
                              </a:ext>
                            </a:extLst>
                          </a:blip>
                          <a:srcRect l="-292" r="-1" b="75805"/>
                          <a:stretch/>
                        </pic:blipFill>
                        <pic:spPr bwMode="auto">
                          <a:xfrm>
                            <a:off x="0" y="0"/>
                            <a:ext cx="7642302" cy="1382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descr="ultiplicative Decomposition of Airline Passenger Dataset"/>
                          <pic:cNvPicPr>
                            <a:picLocks noChangeAspect="1" noChangeArrowheads="1"/>
                          </pic:cNvPicPr>
                        </pic:nvPicPr>
                        <pic:blipFill rotWithShape="1">
                          <a:blip r:embed="rId9">
                            <a:extLst>
                              <a:ext uri="{28A0092B-C50C-407E-A947-70E740481C1C}">
                                <a14:useLocalDpi xmlns:a14="http://schemas.microsoft.com/office/drawing/2010/main" val="0"/>
                              </a:ext>
                            </a:extLst>
                          </a:blip>
                          <a:srcRect l="9987" t="69600" b="9726"/>
                          <a:stretch/>
                        </pic:blipFill>
                        <pic:spPr bwMode="auto">
                          <a:xfrm>
                            <a:off x="783284" y="1382751"/>
                            <a:ext cx="6859018" cy="1181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descr="ultiplicative Decomposition of Airline Passenger Dataset"/>
                          <pic:cNvPicPr>
                            <a:picLocks noChangeAspect="1" noChangeArrowheads="1"/>
                          </pic:cNvPicPr>
                        </pic:nvPicPr>
                        <pic:blipFill rotWithShape="1">
                          <a:blip r:embed="rId9">
                            <a:extLst>
                              <a:ext uri="{28A0092B-C50C-407E-A947-70E740481C1C}">
                                <a14:useLocalDpi xmlns:a14="http://schemas.microsoft.com/office/drawing/2010/main" val="0"/>
                              </a:ext>
                            </a:extLst>
                          </a:blip>
                          <a:srcRect l="9726" t="24758" b="54222"/>
                          <a:stretch/>
                        </pic:blipFill>
                        <pic:spPr bwMode="auto">
                          <a:xfrm>
                            <a:off x="783284" y="2765502"/>
                            <a:ext cx="6878855" cy="12012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7" descr="ultiplicative Decomposition of Airline Passenger Dataset"/>
                          <pic:cNvPicPr>
                            <a:picLocks noChangeAspect="1" noChangeArrowheads="1"/>
                          </pic:cNvPicPr>
                        </pic:nvPicPr>
                        <pic:blipFill rotWithShape="1">
                          <a:blip r:embed="rId9">
                            <a:extLst>
                              <a:ext uri="{28A0092B-C50C-407E-A947-70E740481C1C}">
                                <a14:useLocalDpi xmlns:a14="http://schemas.microsoft.com/office/drawing/2010/main" val="0"/>
                              </a:ext>
                            </a:extLst>
                          </a:blip>
                          <a:srcRect l="9979" t="48000" b="31621"/>
                          <a:stretch/>
                        </pic:blipFill>
                        <pic:spPr bwMode="auto">
                          <a:xfrm>
                            <a:off x="802535" y="4201903"/>
                            <a:ext cx="6859604" cy="1164657"/>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8"/>
                        <wps:cNvSpPr txBox="1"/>
                        <wps:spPr>
                          <a:xfrm>
                            <a:off x="289344" y="1872377"/>
                            <a:ext cx="454326" cy="478885"/>
                          </a:xfrm>
                          <a:prstGeom prst="rect">
                            <a:avLst/>
                          </a:prstGeom>
                          <a:noFill/>
                        </wps:spPr>
                        <wps:txbx>
                          <w:txbxContent>
                            <w:p w14:paraId="3E513065"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A</w:t>
                              </w:r>
                            </w:p>
                          </w:txbxContent>
                        </wps:txbx>
                        <wps:bodyPr wrap="square" rtlCol="0">
                          <a:noAutofit/>
                        </wps:bodyPr>
                      </wps:wsp>
                      <wps:wsp>
                        <wps:cNvPr id="9" name="Text Box 9"/>
                        <wps:cNvSpPr txBox="1"/>
                        <wps:spPr>
                          <a:xfrm>
                            <a:off x="289344" y="3181128"/>
                            <a:ext cx="405209" cy="478885"/>
                          </a:xfrm>
                          <a:prstGeom prst="rect">
                            <a:avLst/>
                          </a:prstGeom>
                          <a:noFill/>
                        </wps:spPr>
                        <wps:txbx>
                          <w:txbxContent>
                            <w:p w14:paraId="4BDC63C8"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B</w:t>
                              </w:r>
                            </w:p>
                          </w:txbxContent>
                        </wps:txbx>
                        <wps:bodyPr wrap="square" rtlCol="0">
                          <a:noAutofit/>
                        </wps:bodyPr>
                      </wps:wsp>
                      <wps:wsp>
                        <wps:cNvPr id="10" name="Text Box 10"/>
                        <wps:cNvSpPr txBox="1"/>
                        <wps:spPr>
                          <a:xfrm>
                            <a:off x="289344" y="4599059"/>
                            <a:ext cx="475609" cy="478885"/>
                          </a:xfrm>
                          <a:prstGeom prst="rect">
                            <a:avLst/>
                          </a:prstGeom>
                          <a:noFill/>
                        </wps:spPr>
                        <wps:txbx>
                          <w:txbxContent>
                            <w:p w14:paraId="76400736"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C</w:t>
                              </w:r>
                            </w:p>
                          </w:txbxContent>
                        </wps:txbx>
                        <wps:bodyPr wrap="square" rtlCol="0">
                          <a:noAutofit/>
                        </wps:bodyPr>
                      </wps:wsp>
                      <wps:wsp>
                        <wps:cNvPr id="11" name="Rectangle 11"/>
                        <wps:cNvSpPr/>
                        <wps:spPr>
                          <a:xfrm>
                            <a:off x="116089" y="0"/>
                            <a:ext cx="7546050" cy="1458696"/>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F403966" id="Group 1" o:spid="_x0000_s1026" style="width:373.05pt;height:277.2pt;mso-position-horizontal-relative:char;mso-position-vertical-relative:line" coordsize="76621,536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ultiplicative Decomposition of Airline Passenger Dataset" style="position:absolute;width:76423;height:138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">
                  <v:imagedata r:id="rId10" o:title="ultiplicative Decomposition of Airline Passenger Dataset" cropbottom="49680f" cropleft="-191f" cropright="-1f"/>
                </v:shape>
                <v:shape id="Picture 5" o:spid="_x0000_s1028" type="#_x0000_t75" alt="ultiplicative Decomposition of Airline Passenger Dataset" style="position:absolute;left:7832;top:13827;width:68591;height:118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">
                  <v:imagedata r:id="rId10" o:title="ultiplicative Decomposition of Airline Passenger Dataset" croptop="45613f" cropbottom="6374f" cropleft="6545f"/>
                </v:shape>
                <v:shape id="Picture 6" o:spid="_x0000_s1029" type="#_x0000_t75" alt="ultiplicative Decomposition of Airline Passenger Dataset" style="position:absolute;left:7832;top:27655;width:68789;height:12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">
                  <v:imagedata r:id="rId10" o:title="ultiplicative Decomposition of Airline Passenger Dataset" croptop="16225f" cropbottom="35535f" cropleft="6374f"/>
                </v:shape>
                <v:shape id="Picture 7" o:spid="_x0000_s1030" type="#_x0000_t75" alt="ultiplicative Decomposition of Airline Passenger Dataset" style="position:absolute;left:8025;top:42019;width:68596;height:116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">
                  <v:imagedata r:id="rId10" o:title="ultiplicative Decomposition of Airline Passenger Dataset" croptop="31457f" cropbottom="20723f" cropleft="6540f"/>
                </v:shape>
                <v:shapetype id="_x0000_t202" coordsize="21600,21600" o:spt="202" path="m,l,21600r21600,l21600,xe">
                  <v:stroke joinstyle="miter"/>
                  <v:path gradientshapeok="t" o:connecttype="rect"/>
                </v:shapetype>
                <v:shape id="Text Box 8" o:spid="_x0000_s1031" type="#_x0000_t202" style="position:absolute;left:2893;top:18723;width:4543;height:4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14:paraId="3E513065"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A</w:t>
                        </w:r>
                      </w:p>
                    </w:txbxContent>
                  </v:textbox>
                </v:shape>
                <v:shape id="Text Box 9" o:spid="_x0000_s1032" type="#_x0000_t202" style="position:absolute;left:2893;top:31811;width:4052;height:4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4BDC63C8"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B</w:t>
                        </w:r>
                      </w:p>
                    </w:txbxContent>
                  </v:textbox>
                </v:shape>
                <v:shape id="Text Box 10" o:spid="_x0000_s1033" type="#_x0000_t202" style="position:absolute;left:2893;top:45990;width:4756;height:4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76400736" w14:textId="77777777" w:rsidR="005C47E4" w:rsidRDefault="005C47E4" w:rsidP="005C47E4">
                        <w:pPr>
                          <w:pStyle w:val="NormalWeb"/>
                          <w:spacing w:before="0" w:beforeAutospacing="0" w:after="0" w:afterAutospacing="0"/>
                        </w:pPr>
                        <w:r>
                          <w:rPr>
                            <w:rFonts w:asciiTheme="minorHAnsi" w:hAnsi="Century Gothic" w:cstheme="minorBidi"/>
                            <w:color w:val="000000" w:themeColor="text1"/>
                            <w:kern w:val="24"/>
                            <w:sz w:val="36"/>
                            <w:szCs w:val="36"/>
                          </w:rPr>
                          <w:t>C</w:t>
                        </w:r>
                      </w:p>
                    </w:txbxContent>
                  </v:textbox>
                </v:shape>
                <v:rect id="Rectangle 11" o:spid="_x0000_s1034" style="position:absolute;left:1160;width:75461;height:14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" filled="f" strokecolor="#4f81bd [3204]" strokeweight="3pt"/>
                <w10:anchorlock/>
              </v:group>
            </w:pict>
          </mc:Fallback>
        </mc:AlternateContent>
      </w:r>
    </w:p>
    <w:p w14:paraId="651A5682" w14:textId="7647B6BC" w:rsidR="008F1BC4" w:rsidRDefault="00D971DB" w:rsidP="008F1BC4">
      <w:pPr>
        <w:pStyle w:val="Instructions"/>
        <w:numPr>
          <w:ilvl w:val="0"/>
          <w:numId w:val="4"/>
        </w:numPr>
        <w:jc w:val="both"/>
      </w:pPr>
      <w:r>
        <w:t>Each of the</w:t>
      </w:r>
      <w:r w:rsidR="008F1BC4">
        <w:t xml:space="preserve"> following question</w:t>
      </w:r>
      <w:r>
        <w:t>s</w:t>
      </w:r>
      <w:r w:rsidR="00355277">
        <w:t xml:space="preserve"> is worth 2</w:t>
      </w:r>
      <w:r w:rsidR="008F1BC4">
        <w:t xml:space="preserve"> points. </w:t>
      </w:r>
      <w:r w:rsidR="0060486A">
        <w:t xml:space="preserve">Read carefully and answer </w:t>
      </w:r>
      <w:r>
        <w:t>choose whether the sentence is true or false</w:t>
      </w:r>
      <w:r w:rsidR="0060486A">
        <w:t>.</w:t>
      </w:r>
    </w:p>
    <w:p w14:paraId="27CFC87B" w14:textId="77777777" w:rsidR="002B39CC" w:rsidRDefault="002B39CC" w:rsidP="00287F66">
      <w:pPr>
        <w:pStyle w:val="Answer"/>
        <w:numPr>
          <w:ilvl w:val="0"/>
          <w:numId w:val="0"/>
        </w:numPr>
        <w:jc w:val="both"/>
      </w:pPr>
    </w:p>
    <w:p w14:paraId="154A67C3" w14:textId="3AAF2FBF" w:rsidR="00E25B75" w:rsidRDefault="00D07036" w:rsidP="005D6993">
      <w:pPr>
        <w:pStyle w:val="Answer"/>
        <w:numPr>
          <w:ilvl w:val="0"/>
          <w:numId w:val="0"/>
        </w:numPr>
        <w:ind w:left="360"/>
        <w:jc w:val="both"/>
      </w:pPr>
      <w:r>
        <w:t>1.</w:t>
      </w:r>
      <w:r>
        <w:tab/>
      </w:r>
      <w:r w:rsidR="00E25B75">
        <w:t xml:space="preserve">Every time you apply k-means on the same dataset with the same number of clusters (k value) you will obtain the same clusters. </w:t>
      </w:r>
      <w:r w:rsidR="00EE5A86" w:rsidRPr="00EE5A86">
        <w:rPr>
          <w:highlight w:val="yellow"/>
        </w:rPr>
        <w:t>T</w:t>
      </w:r>
    </w:p>
    <w:p w14:paraId="1F741967" w14:textId="064DFBAE" w:rsidR="004E63AD" w:rsidRDefault="00E25B75" w:rsidP="005D6993">
      <w:pPr>
        <w:pStyle w:val="Answer"/>
        <w:numPr>
          <w:ilvl w:val="0"/>
          <w:numId w:val="0"/>
        </w:numPr>
        <w:ind w:left="360"/>
        <w:jc w:val="both"/>
      </w:pPr>
      <w:r>
        <w:t>2.</w:t>
      </w:r>
      <w:r>
        <w:tab/>
      </w:r>
      <w:r w:rsidR="004E63AD">
        <w:t>In a directed network the average in-degree is equal to the average out-degree</w:t>
      </w:r>
      <w:r w:rsidR="003B289B">
        <w:t>.</w:t>
      </w:r>
      <w:r w:rsidR="00E87FEF">
        <w:t xml:space="preserve"> </w:t>
      </w:r>
      <w:r w:rsidR="00E87FEF" w:rsidRPr="00E87FEF">
        <w:rPr>
          <w:highlight w:val="yellow"/>
        </w:rPr>
        <w:t>T</w:t>
      </w:r>
    </w:p>
    <w:p w14:paraId="2561B097" w14:textId="5A69A60C" w:rsidR="00355277" w:rsidRDefault="004E63AD" w:rsidP="005D6993">
      <w:pPr>
        <w:pStyle w:val="Answer"/>
        <w:numPr>
          <w:ilvl w:val="0"/>
          <w:numId w:val="0"/>
        </w:numPr>
        <w:ind w:left="360"/>
        <w:jc w:val="both"/>
      </w:pPr>
      <w:r>
        <w:t>3.</w:t>
      </w:r>
      <w:r>
        <w:tab/>
      </w:r>
      <w:r w:rsidR="00B56749">
        <w:t>Bootstrap works in most of the cases because it assumes the sampled variable follows a normal distribution that can essentially model any distribution with the right parameters.</w:t>
      </w:r>
      <w:r w:rsidR="00E87FEF">
        <w:t xml:space="preserve"> </w:t>
      </w:r>
      <w:r w:rsidR="00E87FEF" w:rsidRPr="00E87FEF">
        <w:rPr>
          <w:highlight w:val="yellow"/>
        </w:rPr>
        <w:t>F</w:t>
      </w:r>
    </w:p>
    <w:p w14:paraId="508BE11F" w14:textId="2E1A2E94" w:rsidR="003B289B" w:rsidRDefault="003B289B" w:rsidP="005D6993">
      <w:pPr>
        <w:pStyle w:val="Answer"/>
        <w:numPr>
          <w:ilvl w:val="0"/>
          <w:numId w:val="0"/>
        </w:numPr>
        <w:ind w:left="360"/>
        <w:jc w:val="both"/>
      </w:pPr>
      <w:r>
        <w:t xml:space="preserve">4. </w:t>
      </w:r>
      <w:r>
        <w:tab/>
        <w:t xml:space="preserve">Hierarchical clustering provides </w:t>
      </w:r>
      <w:r>
        <w:rPr>
          <w:i/>
        </w:rPr>
        <w:t xml:space="preserve">better </w:t>
      </w:r>
      <w:r>
        <w:t xml:space="preserve">results compared to k-means. </w:t>
      </w:r>
      <w:r w:rsidR="00E46E62">
        <w:t xml:space="preserve"> </w:t>
      </w:r>
      <w:r w:rsidR="00E46E62" w:rsidRPr="00E46E62">
        <w:rPr>
          <w:highlight w:val="yellow"/>
        </w:rPr>
        <w:t>F</w:t>
      </w:r>
    </w:p>
    <w:p w14:paraId="1845FAA6" w14:textId="245B06FD" w:rsidR="004F3B1D" w:rsidRPr="003B289B" w:rsidRDefault="004F3B1D" w:rsidP="005D6993">
      <w:pPr>
        <w:pStyle w:val="Answer"/>
        <w:numPr>
          <w:ilvl w:val="0"/>
          <w:numId w:val="0"/>
        </w:numPr>
        <w:ind w:left="360"/>
        <w:jc w:val="both"/>
      </w:pPr>
      <w:r>
        <w:t xml:space="preserve">5.   Adjacent observations in time-series data (excluding the noise term) are independent and identically distributed. </w:t>
      </w:r>
      <w:r w:rsidR="00EE5A86" w:rsidRPr="00EE5A86">
        <w:rPr>
          <w:highlight w:val="yellow"/>
        </w:rPr>
        <w:t>F</w:t>
      </w:r>
    </w:p>
    <w:p w14:paraId="7711C35B" w14:textId="3B18DB5B" w:rsidR="002B39CC" w:rsidRDefault="002B39CC" w:rsidP="002B39CC">
      <w:pPr>
        <w:pStyle w:val="Instructions"/>
        <w:numPr>
          <w:ilvl w:val="0"/>
          <w:numId w:val="4"/>
        </w:numPr>
        <w:jc w:val="both"/>
      </w:pPr>
      <w:r>
        <w:t xml:space="preserve">The following question is worth 5 points and it is for </w:t>
      </w:r>
      <w:r w:rsidRPr="009E2556">
        <w:rPr>
          <w:b/>
        </w:rPr>
        <w:t>extra credit</w:t>
      </w:r>
      <w:r>
        <w:t>.</w:t>
      </w:r>
    </w:p>
    <w:p w14:paraId="395F2640" w14:textId="77777777" w:rsidR="00D971DB" w:rsidRDefault="00D971DB" w:rsidP="00D971DB">
      <w:pPr>
        <w:pStyle w:val="Answer"/>
        <w:numPr>
          <w:ilvl w:val="0"/>
          <w:numId w:val="0"/>
        </w:numPr>
        <w:ind w:left="720"/>
        <w:jc w:val="both"/>
      </w:pPr>
    </w:p>
    <w:p w14:paraId="5AB65D48" w14:textId="54DF295F" w:rsidR="00D97AB1" w:rsidRDefault="0094730D" w:rsidP="00D97AB1">
      <w:pPr>
        <w:pStyle w:val="Answer"/>
        <w:numPr>
          <w:ilvl w:val="0"/>
          <w:numId w:val="0"/>
        </w:numPr>
        <w:ind w:left="360"/>
        <w:jc w:val="both"/>
      </w:pPr>
      <w:r>
        <w:t xml:space="preserve">Your </w:t>
      </w:r>
      <w:r w:rsidR="000F1D46">
        <w:t>roommates are</w:t>
      </w:r>
      <w:r>
        <w:t xml:space="preserve"> getting into data analysis </w:t>
      </w:r>
      <w:r w:rsidR="002865DC">
        <w:t xml:space="preserve">this semester and </w:t>
      </w:r>
      <w:r w:rsidR="000F1D46">
        <w:t>are</w:t>
      </w:r>
      <w:r w:rsidR="002865DC">
        <w:t xml:space="preserve"> enthused of clustering algorithms and in particular</w:t>
      </w:r>
      <w:r w:rsidR="000F1D46">
        <w:t>,</w:t>
      </w:r>
      <w:r w:rsidR="002865DC">
        <w:t xml:space="preserve"> affinity propagation (this is a clustering algorithm that we have not seen in class, but the inner workings of the algorithm are not important). </w:t>
      </w:r>
      <w:r w:rsidR="000F1D46">
        <w:t xml:space="preserve">They </w:t>
      </w:r>
      <w:r w:rsidR="000F1D46" w:rsidRPr="000F1D46">
        <w:rPr>
          <w:u w:val="single"/>
        </w:rPr>
        <w:t>claim</w:t>
      </w:r>
      <w:r w:rsidR="000F1D46">
        <w:t xml:space="preserve"> that </w:t>
      </w:r>
      <w:r w:rsidR="000F1D46" w:rsidRPr="000F1D46">
        <w:rPr>
          <w:i/>
        </w:rPr>
        <w:t>affinity propagation is the current</w:t>
      </w:r>
      <w:r w:rsidR="000F1D46">
        <w:rPr>
          <w:i/>
        </w:rPr>
        <w:t xml:space="preserve"> state-of-the-art in clustering, in that it </w:t>
      </w:r>
      <w:r w:rsidR="000F1D46" w:rsidRPr="000F1D46">
        <w:rPr>
          <w:i/>
        </w:rPr>
        <w:t>provides the optimal clusters for a dataset</w:t>
      </w:r>
      <w:r w:rsidR="000F1D46">
        <w:t xml:space="preserve">.   How would you respond to this claim? </w:t>
      </w:r>
    </w:p>
    <w:p w14:paraId="1043131B" w14:textId="26476922" w:rsidR="00BB6740" w:rsidRPr="00D97AB1" w:rsidRDefault="00CE498E" w:rsidP="00D97AB1">
      <w:pPr>
        <w:pStyle w:val="Answer"/>
        <w:numPr>
          <w:ilvl w:val="0"/>
          <w:numId w:val="0"/>
        </w:numPr>
        <w:ind w:left="360"/>
        <w:jc w:val="both"/>
      </w:pPr>
      <w:r>
        <w:lastRenderedPageBreak/>
        <w:t xml:space="preserve">I would break down the benefits of silhouette analysis and what it does before asking them to compare the clustering provided by their affinity propagation algorithm to the recommended amount by the silhouette score. </w:t>
      </w:r>
      <w:r w:rsidR="001871F2">
        <w:t xml:space="preserve">Since the silhouette score measures how similar an object is to its own cluster, it stands as a more objective analysis of what the optimal clusters for a dataset should be. </w:t>
      </w:r>
    </w:p>
    <w:sectPr w:rsidR="00BB6740" w:rsidRPr="00D97AB1">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939D2" w14:textId="77777777" w:rsidR="00D072EF" w:rsidRDefault="00D072EF">
      <w:pPr>
        <w:spacing w:line="240" w:lineRule="auto"/>
      </w:pPr>
      <w:r>
        <w:separator/>
      </w:r>
    </w:p>
  </w:endnote>
  <w:endnote w:type="continuationSeparator" w:id="0">
    <w:p w14:paraId="00F4276D" w14:textId="77777777" w:rsidR="00D072EF" w:rsidRDefault="00D072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auto"/>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00E26" w14:textId="77777777" w:rsidR="00A267D5" w:rsidRDefault="005D3159">
    <w:pPr>
      <w:pStyle w:val="Footer"/>
    </w:pPr>
    <w:r>
      <w:t xml:space="preserve">Page </w:t>
    </w:r>
    <w:r>
      <w:fldChar w:fldCharType="begin"/>
    </w:r>
    <w:r>
      <w:instrText xml:space="preserve"> PAGE   \* MERGEFORMAT </w:instrText>
    </w:r>
    <w:r>
      <w:fldChar w:fldCharType="separate"/>
    </w:r>
    <w:r w:rsidR="00336296">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A7AFB" w14:textId="77777777" w:rsidR="00D072EF" w:rsidRDefault="00D072EF">
      <w:pPr>
        <w:spacing w:line="240" w:lineRule="auto"/>
      </w:pPr>
      <w:r>
        <w:separator/>
      </w:r>
    </w:p>
  </w:footnote>
  <w:footnote w:type="continuationSeparator" w:id="0">
    <w:p w14:paraId="37477960" w14:textId="77777777" w:rsidR="00D072EF" w:rsidRDefault="00D072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C7676"/>
    <w:multiLevelType w:val="hybridMultilevel"/>
    <w:tmpl w:val="BB80D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1E0072"/>
    <w:multiLevelType w:val="hybridMultilevel"/>
    <w:tmpl w:val="0FF440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664B8"/>
    <w:multiLevelType w:val="hybridMultilevel"/>
    <w:tmpl w:val="0FF440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23048B"/>
    <w:multiLevelType w:val="hybridMultilevel"/>
    <w:tmpl w:val="0832B47C"/>
    <w:lvl w:ilvl="0" w:tplc="99BAFD8E">
      <w:start w:val="1"/>
      <w:numFmt w:val="decimal"/>
      <w:pStyle w:val="Question"/>
      <w:lvlText w:val="%1."/>
      <w:lvlJc w:val="left"/>
      <w:pPr>
        <w:tabs>
          <w:tab w:val="num" w:pos="360"/>
        </w:tabs>
        <w:ind w:left="360" w:hanging="360"/>
      </w:pPr>
      <w:rPr>
        <w:rFonts w:hint="default"/>
      </w:rPr>
    </w:lvl>
    <w:lvl w:ilvl="1" w:tplc="04090001">
      <w:start w:val="1"/>
      <w:numFmt w:val="bullet"/>
      <w:pStyle w:val="Answer"/>
      <w:lvlText w:val=""/>
      <w:lvlJc w:val="left"/>
      <w:pPr>
        <w:ind w:left="108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D6614C6"/>
    <w:multiLevelType w:val="hybridMultilevel"/>
    <w:tmpl w:val="547A45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3"/>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88D"/>
    <w:rsid w:val="000065B6"/>
    <w:rsid w:val="00014273"/>
    <w:rsid w:val="00021B99"/>
    <w:rsid w:val="000344FE"/>
    <w:rsid w:val="00054F94"/>
    <w:rsid w:val="0007150B"/>
    <w:rsid w:val="00087180"/>
    <w:rsid w:val="00093DE5"/>
    <w:rsid w:val="000A0AD5"/>
    <w:rsid w:val="000E6723"/>
    <w:rsid w:val="000F1D46"/>
    <w:rsid w:val="00121BB3"/>
    <w:rsid w:val="001470D5"/>
    <w:rsid w:val="0015078D"/>
    <w:rsid w:val="001713B5"/>
    <w:rsid w:val="001871F2"/>
    <w:rsid w:val="001A32D9"/>
    <w:rsid w:val="001C5DF2"/>
    <w:rsid w:val="00211F2B"/>
    <w:rsid w:val="00234082"/>
    <w:rsid w:val="00242D21"/>
    <w:rsid w:val="002446A8"/>
    <w:rsid w:val="00255ECE"/>
    <w:rsid w:val="0026329E"/>
    <w:rsid w:val="002865DC"/>
    <w:rsid w:val="00287F66"/>
    <w:rsid w:val="00291173"/>
    <w:rsid w:val="00295965"/>
    <w:rsid w:val="002B39CC"/>
    <w:rsid w:val="002D2648"/>
    <w:rsid w:val="0031270C"/>
    <w:rsid w:val="00316A0D"/>
    <w:rsid w:val="00326252"/>
    <w:rsid w:val="00336296"/>
    <w:rsid w:val="0035288D"/>
    <w:rsid w:val="00355277"/>
    <w:rsid w:val="003571C9"/>
    <w:rsid w:val="00363D77"/>
    <w:rsid w:val="00380AA4"/>
    <w:rsid w:val="00382487"/>
    <w:rsid w:val="003832B8"/>
    <w:rsid w:val="003843F0"/>
    <w:rsid w:val="003940BC"/>
    <w:rsid w:val="003B289B"/>
    <w:rsid w:val="003C0CA0"/>
    <w:rsid w:val="00401294"/>
    <w:rsid w:val="00423D8A"/>
    <w:rsid w:val="00441DA5"/>
    <w:rsid w:val="004A25EF"/>
    <w:rsid w:val="004B0EA1"/>
    <w:rsid w:val="004B12BB"/>
    <w:rsid w:val="004B793B"/>
    <w:rsid w:val="004C646D"/>
    <w:rsid w:val="004E62AD"/>
    <w:rsid w:val="004E63AD"/>
    <w:rsid w:val="004F3B1D"/>
    <w:rsid w:val="00513579"/>
    <w:rsid w:val="005274C4"/>
    <w:rsid w:val="00532ED1"/>
    <w:rsid w:val="005516A0"/>
    <w:rsid w:val="005B1F27"/>
    <w:rsid w:val="005C47E4"/>
    <w:rsid w:val="005D3159"/>
    <w:rsid w:val="005D6993"/>
    <w:rsid w:val="005E11D0"/>
    <w:rsid w:val="00602A0D"/>
    <w:rsid w:val="0060486A"/>
    <w:rsid w:val="006157C3"/>
    <w:rsid w:val="00636113"/>
    <w:rsid w:val="00642A90"/>
    <w:rsid w:val="006541A3"/>
    <w:rsid w:val="00666365"/>
    <w:rsid w:val="00682069"/>
    <w:rsid w:val="006A1E52"/>
    <w:rsid w:val="006D4D81"/>
    <w:rsid w:val="006E22C2"/>
    <w:rsid w:val="00747E3F"/>
    <w:rsid w:val="00754028"/>
    <w:rsid w:val="007626C5"/>
    <w:rsid w:val="00772EB3"/>
    <w:rsid w:val="007856EB"/>
    <w:rsid w:val="0079043C"/>
    <w:rsid w:val="00794D1A"/>
    <w:rsid w:val="00795305"/>
    <w:rsid w:val="007B1278"/>
    <w:rsid w:val="007C54B7"/>
    <w:rsid w:val="007D514F"/>
    <w:rsid w:val="007E7CDA"/>
    <w:rsid w:val="00846ABF"/>
    <w:rsid w:val="0087343B"/>
    <w:rsid w:val="00880096"/>
    <w:rsid w:val="008A469E"/>
    <w:rsid w:val="008C12F5"/>
    <w:rsid w:val="008D0945"/>
    <w:rsid w:val="008F1BC4"/>
    <w:rsid w:val="00900CCE"/>
    <w:rsid w:val="0094730D"/>
    <w:rsid w:val="00962C46"/>
    <w:rsid w:val="00993A82"/>
    <w:rsid w:val="009B1127"/>
    <w:rsid w:val="009C6146"/>
    <w:rsid w:val="009E2556"/>
    <w:rsid w:val="009E7256"/>
    <w:rsid w:val="00A11862"/>
    <w:rsid w:val="00A14AFB"/>
    <w:rsid w:val="00A222B6"/>
    <w:rsid w:val="00A267D5"/>
    <w:rsid w:val="00A7084C"/>
    <w:rsid w:val="00A82519"/>
    <w:rsid w:val="00A96D4B"/>
    <w:rsid w:val="00AA3F34"/>
    <w:rsid w:val="00AB2446"/>
    <w:rsid w:val="00AB7D29"/>
    <w:rsid w:val="00AD1FB6"/>
    <w:rsid w:val="00AD7E12"/>
    <w:rsid w:val="00AE57BA"/>
    <w:rsid w:val="00AE6D03"/>
    <w:rsid w:val="00B32681"/>
    <w:rsid w:val="00B55829"/>
    <w:rsid w:val="00B56749"/>
    <w:rsid w:val="00B6513A"/>
    <w:rsid w:val="00BB6740"/>
    <w:rsid w:val="00BE566F"/>
    <w:rsid w:val="00BF1778"/>
    <w:rsid w:val="00C42947"/>
    <w:rsid w:val="00C466EC"/>
    <w:rsid w:val="00C530B9"/>
    <w:rsid w:val="00C64813"/>
    <w:rsid w:val="00C70C08"/>
    <w:rsid w:val="00CA17F8"/>
    <w:rsid w:val="00CB0FB6"/>
    <w:rsid w:val="00CC2278"/>
    <w:rsid w:val="00CE498E"/>
    <w:rsid w:val="00CE782B"/>
    <w:rsid w:val="00D01E75"/>
    <w:rsid w:val="00D07036"/>
    <w:rsid w:val="00D072EF"/>
    <w:rsid w:val="00D13C67"/>
    <w:rsid w:val="00D30248"/>
    <w:rsid w:val="00D320F2"/>
    <w:rsid w:val="00D418B5"/>
    <w:rsid w:val="00D70309"/>
    <w:rsid w:val="00D72F4C"/>
    <w:rsid w:val="00D90292"/>
    <w:rsid w:val="00D92215"/>
    <w:rsid w:val="00D971DB"/>
    <w:rsid w:val="00D97AB1"/>
    <w:rsid w:val="00DF5AFC"/>
    <w:rsid w:val="00E02D2B"/>
    <w:rsid w:val="00E1587D"/>
    <w:rsid w:val="00E25B75"/>
    <w:rsid w:val="00E307F3"/>
    <w:rsid w:val="00E46E62"/>
    <w:rsid w:val="00E50551"/>
    <w:rsid w:val="00E622E2"/>
    <w:rsid w:val="00E81102"/>
    <w:rsid w:val="00E87FEF"/>
    <w:rsid w:val="00E91920"/>
    <w:rsid w:val="00E94627"/>
    <w:rsid w:val="00E96F2B"/>
    <w:rsid w:val="00EB5CF3"/>
    <w:rsid w:val="00ED2DA5"/>
    <w:rsid w:val="00EE5A86"/>
    <w:rsid w:val="00EE5BF8"/>
    <w:rsid w:val="00F32B04"/>
    <w:rsid w:val="00F4081E"/>
    <w:rsid w:val="00F915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88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5965"/>
  </w:style>
  <w:style w:type="paragraph" w:styleId="Heading1">
    <w:name w:val="heading 1"/>
    <w:basedOn w:val="Normal"/>
    <w:next w:val="Normal"/>
    <w:link w:val="Heading1Char"/>
    <w:uiPriority w:val="9"/>
    <w:qFormat/>
    <w:pPr>
      <w:keepNext/>
      <w:keepLines/>
      <w:spacing w:before="120" w:after="360"/>
      <w:jc w:val="center"/>
      <w:outlineLvl w:val="0"/>
    </w:pPr>
    <w:rPr>
      <w:rFonts w:asciiTheme="majorHAnsi" w:eastAsiaTheme="majorEastAsia" w:hAnsiTheme="majorHAnsi"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4F81BD" w:themeColor="accent1"/>
      <w:spacing w:val="0"/>
    </w:rPr>
  </w:style>
  <w:style w:type="character" w:customStyle="1" w:styleId="Heading1Char">
    <w:name w:val="Heading 1 Char"/>
    <w:basedOn w:val="DefaultParagraphFont"/>
    <w:link w:val="Heading1"/>
    <w:uiPriority w:val="9"/>
    <w:rPr>
      <w:rFonts w:asciiTheme="majorHAnsi" w:eastAsiaTheme="majorEastAsia" w:hAnsiTheme="majorHAnsi" w:cs="Times New Roman"/>
      <w:b/>
      <w:bCs/>
      <w:sz w:val="28"/>
      <w:szCs w:val="28"/>
      <w:lang w:eastAsia="en-US"/>
    </w:rPr>
  </w:style>
  <w:style w:type="paragraph" w:customStyle="1" w:styleId="Question">
    <w:name w:val="Question"/>
    <w:basedOn w:val="Normal"/>
    <w:uiPriority w:val="3"/>
    <w:qFormat/>
    <w:rsid w:val="00295965"/>
    <w:pPr>
      <w:keepNext/>
      <w:numPr>
        <w:numId w:val="1"/>
      </w:numPr>
      <w:spacing w:before="480" w:after="120"/>
    </w:pPr>
    <w:rPr>
      <w:rFonts w:eastAsia="Times New Roman" w:cs="Times New Roman"/>
      <w:szCs w:val="24"/>
      <w:lang w:eastAsia="en-US"/>
    </w:rPr>
  </w:style>
  <w:style w:type="paragraph" w:customStyle="1" w:styleId="Answer">
    <w:name w:val="Answer"/>
    <w:basedOn w:val="Normal"/>
    <w:uiPriority w:val="4"/>
    <w:qFormat/>
    <w:rsid w:val="00295965"/>
    <w:pPr>
      <w:numPr>
        <w:ilvl w:val="1"/>
        <w:numId w:val="3"/>
      </w:numPr>
      <w:spacing w:after="120"/>
    </w:pPr>
    <w:rPr>
      <w:rFonts w:eastAsia="Century Gothic" w:cs="Times New Roman"/>
      <w:szCs w:val="22"/>
      <w:lang w:eastAsia="en-US"/>
    </w:rPr>
  </w:style>
  <w:style w:type="paragraph" w:customStyle="1" w:styleId="Instructions">
    <w:name w:val="Instructions"/>
    <w:basedOn w:val="Normal"/>
    <w:next w:val="Question"/>
    <w:uiPriority w:val="2"/>
    <w:qFormat/>
    <w:pPr>
      <w:pBdr>
        <w:bottom w:val="single" w:sz="4" w:space="3" w:color="auto"/>
      </w:pBdr>
      <w:spacing w:before="400" w:line="240" w:lineRule="auto"/>
    </w:pPr>
    <w:rPr>
      <w:rFonts w:eastAsia="Times New Roman" w:cs="Times New Roman"/>
      <w:i/>
      <w:szCs w:val="24"/>
      <w:lang w:eastAsia="en-US"/>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jc w:val="right"/>
    </w:pPr>
  </w:style>
  <w:style w:type="character" w:customStyle="1" w:styleId="FooterChar">
    <w:name w:val="Footer Char"/>
    <w:basedOn w:val="DefaultParagraphFont"/>
    <w:link w:val="Footer"/>
    <w:uiPriority w:val="99"/>
  </w:style>
  <w:style w:type="paragraph" w:styleId="Title">
    <w:name w:val="Title"/>
    <w:basedOn w:val="Normal"/>
    <w:link w:val="TitleChar"/>
    <w:uiPriority w:val="1"/>
    <w:qFormat/>
    <w:pPr>
      <w:spacing w:before="120" w:after="360"/>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Pr>
      <w:rFonts w:asciiTheme="majorHAnsi" w:eastAsiaTheme="majorEastAsia" w:hAnsiTheme="majorHAnsi" w:cstheme="majorBidi"/>
      <w:b/>
      <w:kern w:val="28"/>
      <w:sz w:val="28"/>
      <w:szCs w:val="56"/>
    </w:rPr>
  </w:style>
  <w:style w:type="table" w:styleId="TableGrid">
    <w:name w:val="Table Grid"/>
    <w:basedOn w:val="TableNormal"/>
    <w:uiPriority w:val="39"/>
    <w:rsid w:val="00D320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D320F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5C47E4"/>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pele/Library/Containers/com.microsoft.Word/Data/Library/Caches/1033/TM16392550/Multiple-choice%20test%20or%20survey%20(3-answ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72A7E550D0B004C903549AC081876FA"/>
        <w:category>
          <w:name w:val="General"/>
          <w:gallery w:val="placeholder"/>
        </w:category>
        <w:types>
          <w:type w:val="bbPlcHdr"/>
        </w:types>
        <w:behaviors>
          <w:behavior w:val="content"/>
        </w:behaviors>
        <w:guid w:val="{628AC561-97C1-434D-905A-DEC8EC9D6747}"/>
      </w:docPartPr>
      <w:docPartBody>
        <w:p w:rsidR="00BA34A5" w:rsidRDefault="004B4A47">
          <w:pPr>
            <w:pStyle w:val="172A7E550D0B004C903549AC081876FA"/>
          </w:pPr>
          <w:r>
            <w:t>Instructor</w:t>
          </w:r>
        </w:p>
      </w:docPartBody>
    </w:docPart>
    <w:docPart>
      <w:docPartPr>
        <w:name w:val="3C7C7816488838499B8E504A9D276E0C"/>
        <w:category>
          <w:name w:val="General"/>
          <w:gallery w:val="placeholder"/>
        </w:category>
        <w:types>
          <w:type w:val="bbPlcHdr"/>
        </w:types>
        <w:behaviors>
          <w:behavior w:val="content"/>
        </w:behaviors>
        <w:guid w:val="{B2EBEFFB-FC26-004F-A7E6-C5D8A8CCAF37}"/>
      </w:docPartPr>
      <w:docPartBody>
        <w:p w:rsidR="00BA34A5" w:rsidRDefault="004B4A47">
          <w:pPr>
            <w:pStyle w:val="3C7C7816488838499B8E504A9D276E0C"/>
          </w:pPr>
          <w:r>
            <w:t>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auto"/>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auto"/>
    <w:pitch w:val="variable"/>
    <w:sig w:usb0="00000001" w:usb1="08080000" w:usb2="00000010" w:usb3="00000000" w:csb0="0010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A47"/>
    <w:rsid w:val="000263D4"/>
    <w:rsid w:val="00071AD2"/>
    <w:rsid w:val="001721C4"/>
    <w:rsid w:val="002C042E"/>
    <w:rsid w:val="003858A1"/>
    <w:rsid w:val="004347B8"/>
    <w:rsid w:val="004B4A47"/>
    <w:rsid w:val="004C7E6A"/>
    <w:rsid w:val="00617383"/>
    <w:rsid w:val="00631EC7"/>
    <w:rsid w:val="00710840"/>
    <w:rsid w:val="009B2572"/>
    <w:rsid w:val="00A54786"/>
    <w:rsid w:val="00B34808"/>
    <w:rsid w:val="00BA34A5"/>
    <w:rsid w:val="00BC1F3A"/>
    <w:rsid w:val="00D871BA"/>
    <w:rsid w:val="00DF4201"/>
    <w:rsid w:val="00E146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2A7E550D0B004C903549AC081876FA">
    <w:name w:val="172A7E550D0B004C903549AC081876FA"/>
  </w:style>
  <w:style w:type="paragraph" w:customStyle="1" w:styleId="3C7C7816488838499B8E504A9D276E0C">
    <w:name w:val="3C7C7816488838499B8E504A9D276E0C"/>
  </w:style>
  <w:style w:type="character" w:styleId="PlaceholderText">
    <w:name w:val="Placeholder Text"/>
    <w:basedOn w:val="DefaultParagraphFont"/>
    <w:uiPriority w:val="99"/>
    <w:semiHidden/>
    <w:rsid w:val="001721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Multiple Cho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Multiple-choice test or survey (3-answer).dotx</Template>
  <TotalTime>10</TotalTime>
  <Pages>4</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Pelechrinis, Konstantinos</dc:creator>
  <cp:keywords/>
  <dc:description/>
  <cp:lastModifiedBy>Tseng, Angela</cp:lastModifiedBy>
  <cp:revision>13</cp:revision>
  <dcterms:created xsi:type="dcterms:W3CDTF">2020-12-01T14:37:00Z</dcterms:created>
  <dcterms:modified xsi:type="dcterms:W3CDTF">2020-12-03T01:55:00Z</dcterms:modified>
</cp:coreProperties>
</file>